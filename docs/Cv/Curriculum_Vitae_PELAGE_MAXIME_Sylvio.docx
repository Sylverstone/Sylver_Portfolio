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d’hôte principal"/>
      </w:tblPr>
      <w:tblGrid>
        <w:gridCol w:w="3784"/>
        <w:gridCol w:w="6738"/>
      </w:tblGrid>
      <w:tr w:rsidR="002C2CDD" w:rsidRPr="002C476A" w14:paraId="20E79B2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51FFFDDD" w14:textId="5BE9BBE8" w:rsidR="00523479" w:rsidRPr="002C476A" w:rsidRDefault="00222526" w:rsidP="00523479">
            <w:pPr>
              <w:pStyle w:val="Initiales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63260355" wp14:editId="131D2D88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-509270</wp:posOffset>
                  </wp:positionV>
                  <wp:extent cx="1795166" cy="1881627"/>
                  <wp:effectExtent l="76200" t="76200" r="90805" b="975995"/>
                  <wp:wrapNone/>
                  <wp:docPr id="315741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4189" name="Image 3157418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166" cy="1881627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FF5050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0EC9" w:rsidRPr="002C476A">
              <w:rPr>
                <w:noProof/>
                <w:lang w:bidi="fr-FR"/>
              </w:rPr>
              <mc:AlternateContent>
                <mc:Choice Requires="wpg">
                  <w:drawing>
                    <wp:anchor distT="0" distB="0" distL="114300" distR="114300" simplePos="0" relativeHeight="251655168" behindDoc="1" locked="0" layoutInCell="1" allowOverlap="1" wp14:anchorId="50F6AC85" wp14:editId="6DA1394B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1905" b="0"/>
                      <wp:wrapNone/>
                      <wp:docPr id="5" name="Groupe 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70723E" id="Groupe 1" o:spid="_x0000_s1026" style="position:absolute;margin-left:.65pt;margin-top:-40.3pt;width:524.85pt;height:142.55pt;z-index:-251661312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">
                      <v:rect id="Rectangle rouge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Cercle blanc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64BAF9D9" w14:textId="6A09C5F2" w:rsidR="00A50939" w:rsidRPr="002C476A" w:rsidRDefault="00E6557A" w:rsidP="007569C1">
            <w:pPr>
              <w:pStyle w:val="Titre3"/>
            </w:pPr>
            <w:r>
              <w:t xml:space="preserve">profil </w:t>
            </w:r>
          </w:p>
          <w:p w14:paraId="22686EEB" w14:textId="2BD53755" w:rsidR="002C2CDD" w:rsidRPr="002C476A" w:rsidRDefault="00E6557A" w:rsidP="006D6083">
            <w:r>
              <w:t xml:space="preserve">Actuellement en Terminal général, je recherche un studio de jeux </w:t>
            </w:r>
            <w:r w:rsidR="00BA1459">
              <w:t>vidéo</w:t>
            </w:r>
            <w:r>
              <w:t xml:space="preserve"> dans le but d’une alternance pour effectuer une licence </w:t>
            </w:r>
            <w:r w:rsidR="00BA1459">
              <w:t>informatique parcours jeux</w:t>
            </w:r>
            <w:r>
              <w:t xml:space="preserve"> vidéo sur 3ans au Cnam-Enjmin. Passionné </w:t>
            </w:r>
            <w:r w:rsidR="00BA1459">
              <w:t xml:space="preserve">par ceux-ci je suis très investi dans l’apprentissage de la programmation et cela ne me dérange </w:t>
            </w:r>
            <w:r w:rsidR="003450B9">
              <w:t>pas d’apprendre</w:t>
            </w:r>
            <w:r w:rsidR="00BA1459">
              <w:t xml:space="preserve"> de nouvelles choses.</w:t>
            </w:r>
          </w:p>
          <w:p w14:paraId="5F463372" w14:textId="522B1028" w:rsidR="00301E61" w:rsidRDefault="003100C1" w:rsidP="00F42A1D">
            <w:pPr>
              <w:pStyle w:val="Titre3"/>
            </w:pPr>
            <w:sdt>
              <w:sdtPr>
                <w:alias w:val="Compétences :"/>
                <w:tag w:val="Compétences :"/>
                <w:id w:val="1490835561"/>
                <w:placeholder>
                  <w:docPart w:val="0CCB81E933D5418C947007B9F5260495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2C476A">
                  <w:rPr>
                    <w:lang w:bidi="fr-FR"/>
                  </w:rPr>
                  <w:t>Compétences</w:t>
                </w:r>
              </w:sdtContent>
            </w:sdt>
          </w:p>
          <w:p w14:paraId="2BFA9645" w14:textId="77777777" w:rsidR="006D6083" w:rsidRPr="00F42A1D" w:rsidRDefault="006D6083" w:rsidP="00741125">
            <w:pPr>
              <w:rPr>
                <w:b/>
                <w:bCs/>
              </w:rPr>
            </w:pPr>
            <w:r w:rsidRPr="00F42A1D">
              <w:rPr>
                <w:b/>
                <w:bCs/>
              </w:rPr>
              <w:t xml:space="preserve">Langages de programmation : </w:t>
            </w:r>
          </w:p>
          <w:p w14:paraId="7C159A18" w14:textId="7848F94A" w:rsidR="003450B9" w:rsidRPr="00F42A1D" w:rsidRDefault="003450B9" w:rsidP="003450B9">
            <w:pPr>
              <w:pStyle w:val="Paragraphedeliste"/>
              <w:numPr>
                <w:ilvl w:val="0"/>
                <w:numId w:val="13"/>
              </w:numPr>
            </w:pPr>
            <w:r w:rsidRPr="003450B9">
              <w:rPr>
                <w:highlight w:val="yellow"/>
              </w:rPr>
              <w:t>Acquis</w:t>
            </w:r>
            <w:r w:rsidR="00301E61">
              <w:t xml:space="preserve"> : </w:t>
            </w:r>
            <w:r w:rsidR="006D6083">
              <w:t xml:space="preserve"> </w:t>
            </w:r>
            <w:r w:rsidR="00F42A1D">
              <w:t>Python Html/Css/JavaScript, MySQL</w:t>
            </w:r>
          </w:p>
          <w:p w14:paraId="786C0643" w14:textId="3028FA98" w:rsidR="00D11E96" w:rsidRPr="00F42A1D" w:rsidRDefault="003450B9" w:rsidP="00F42A1D">
            <w:pPr>
              <w:pStyle w:val="Paragraphedeliste"/>
              <w:numPr>
                <w:ilvl w:val="0"/>
                <w:numId w:val="13"/>
              </w:numPr>
              <w:rPr>
                <w:lang w:val="en-US"/>
              </w:rPr>
            </w:pPr>
            <w:r w:rsidRPr="003450B9">
              <w:rPr>
                <w:highlight w:val="yellow"/>
                <w:lang w:val="en-US"/>
              </w:rPr>
              <w:t xml:space="preserve">A </w:t>
            </w:r>
            <w:r w:rsidRPr="003450B9">
              <w:rPr>
                <w:highlight w:val="yellow"/>
              </w:rPr>
              <w:t>consolider</w:t>
            </w:r>
            <w:r>
              <w:rPr>
                <w:lang w:val="en-US"/>
              </w:rPr>
              <w:t>:</w:t>
            </w:r>
            <w:r w:rsidR="00F42A1D">
              <w:rPr>
                <w:lang w:val="en-US"/>
              </w:rPr>
              <w:t xml:space="preserve"> C++</w:t>
            </w:r>
          </w:p>
          <w:p w14:paraId="77337DEB" w14:textId="0D728DB2" w:rsidR="00301E61" w:rsidRDefault="00301E61" w:rsidP="00D11E96">
            <w:pPr>
              <w:pStyle w:val="Paragraphedeliste"/>
              <w:ind w:left="1524"/>
              <w:rPr>
                <w:lang w:val="en-US"/>
              </w:rPr>
            </w:pPr>
          </w:p>
          <w:p w14:paraId="44CBBD4F" w14:textId="5C42E3FD" w:rsidR="00D11E96" w:rsidRPr="003450B9" w:rsidRDefault="00D11E96" w:rsidP="00D11E96">
            <w:pPr>
              <w:rPr>
                <w:b/>
                <w:bCs/>
              </w:rPr>
            </w:pPr>
            <w:r w:rsidRPr="003450B9">
              <w:rPr>
                <w:b/>
                <w:bCs/>
              </w:rPr>
              <w:t xml:space="preserve">Moteur de jeux </w:t>
            </w:r>
            <w:r w:rsidR="00BD3C5A" w:rsidRPr="003450B9">
              <w:rPr>
                <w:b/>
                <w:bCs/>
              </w:rPr>
              <w:t>vidéo</w:t>
            </w:r>
            <w:r w:rsidRPr="003450B9">
              <w:rPr>
                <w:b/>
                <w:bCs/>
              </w:rPr>
              <w:t xml:space="preserve"> en apprentissage :</w:t>
            </w:r>
          </w:p>
          <w:p w14:paraId="4D688BB3" w14:textId="77777777" w:rsidR="00D11E96" w:rsidRDefault="00D11E96" w:rsidP="00D11E96">
            <w:pPr>
              <w:pStyle w:val="Paragraphedeliste"/>
              <w:numPr>
                <w:ilvl w:val="0"/>
                <w:numId w:val="13"/>
              </w:numPr>
            </w:pPr>
            <w:r>
              <w:t>Unreal Engine</w:t>
            </w:r>
          </w:p>
          <w:p w14:paraId="08765987" w14:textId="77777777" w:rsidR="00D11E96" w:rsidRDefault="00D11E96" w:rsidP="00D11E96"/>
          <w:p w14:paraId="1C1E9F3B" w14:textId="688593D7" w:rsidR="00D11E96" w:rsidRPr="003450B9" w:rsidRDefault="00D11E96" w:rsidP="00D11E96">
            <w:pPr>
              <w:rPr>
                <w:b/>
                <w:bCs/>
              </w:rPr>
            </w:pPr>
            <w:r w:rsidRPr="003450B9">
              <w:rPr>
                <w:b/>
                <w:bCs/>
              </w:rPr>
              <w:t>Environnement de développement utilis</w:t>
            </w:r>
            <w:r w:rsidR="003450B9">
              <w:rPr>
                <w:b/>
                <w:bCs/>
              </w:rPr>
              <w:t>é</w:t>
            </w:r>
            <w:r w:rsidRPr="003450B9">
              <w:rPr>
                <w:b/>
                <w:bCs/>
              </w:rPr>
              <w:t> :</w:t>
            </w:r>
          </w:p>
          <w:p w14:paraId="4CD27976" w14:textId="0DCE778A" w:rsidR="00D11E96" w:rsidRPr="00D11E96" w:rsidRDefault="00D11E96" w:rsidP="00D11E96">
            <w:pPr>
              <w:pStyle w:val="Paragraphedeliste"/>
              <w:numPr>
                <w:ilvl w:val="0"/>
                <w:numId w:val="13"/>
              </w:numPr>
            </w:pPr>
            <w:r>
              <w:t>Visual Studio Code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Tableau de disposition de titre"/>
            </w:tblPr>
            <w:tblGrid>
              <w:gridCol w:w="6738"/>
            </w:tblGrid>
            <w:tr w:rsidR="00C612DA" w:rsidRPr="002C476A" w14:paraId="41934506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418A88A5" w14:textId="2ECE1388" w:rsidR="00C612DA" w:rsidRPr="002C476A" w:rsidRDefault="003100C1" w:rsidP="00C612DA">
                  <w:pPr>
                    <w:pStyle w:val="Titre1"/>
                  </w:pPr>
                  <w:sdt>
                    <w:sdtPr>
                      <w:alias w:val="Entrez votre nom :"/>
                      <w:tag w:val="Entrez votre nom :"/>
                      <w:id w:val="-296147368"/>
                      <w:placeholder>
                        <w:docPart w:val="1EE355A93E3346E2ACC7E3125E409F03"/>
                      </w:placeholder>
                      <w15:appearance w15:val="hidden"/>
                    </w:sdtPr>
                    <w:sdtEndPr/>
                    <w:sdtContent>
                      <w:r w:rsidR="0000280B">
                        <w:t>PelAGE MAXIME S</w:t>
                      </w:r>
                      <w:r w:rsidR="0000280B">
                        <w:rPr>
                          <w:caps w:val="0"/>
                        </w:rPr>
                        <w:t>ylvio</w:t>
                      </w:r>
                    </w:sdtContent>
                  </w:sdt>
                </w:p>
                <w:p w14:paraId="7AA9078A" w14:textId="4818E231" w:rsidR="00906BEE" w:rsidRPr="002C476A" w:rsidRDefault="003100C1" w:rsidP="00906BEE">
                  <w:pPr>
                    <w:pStyle w:val="Titre2"/>
                  </w:pPr>
                  <w:sdt>
                    <w:sdtPr>
                      <w:alias w:val="Entrez un profession ou un secteur d’activité :"/>
                      <w:tag w:val="Entrez un profession ou un secteur d’activité :"/>
                      <w:id w:val="-223601802"/>
                      <w:placeholder>
                        <w:docPart w:val="381F899E1DBD4E67BD0D9F04C3EFFBE4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00280B">
                        <w:t>Developpeur de jeux vidéo en alternance</w:t>
                      </w:r>
                    </w:sdtContent>
                  </w:sdt>
                  <w:r w:rsidR="007D6458" w:rsidRPr="002C476A">
                    <w:rPr>
                      <w:lang w:bidi="fr-FR"/>
                    </w:rPr>
                    <w:t xml:space="preserve"> |</w:t>
                  </w:r>
                  <w:hyperlink r:id="rId12" w:history="1">
                    <w:r w:rsidR="0000280B" w:rsidRPr="0000280B">
                      <w:rPr>
                        <w:rStyle w:val="Lienhypertexte"/>
                        <w:lang w:bidi="fr-FR"/>
                      </w:rPr>
                      <w:t>https://sylverstone.github.io/</w:t>
                    </w:r>
                    <w:r w:rsidR="0000280B" w:rsidRPr="0000280B">
                      <w:rPr>
                        <w:rStyle w:val="Lienhypertexte"/>
                        <w:lang w:bidi="fr-FR"/>
                      </w:rPr>
                      <w:t>S</w:t>
                    </w:r>
                    <w:r w:rsidR="0000280B" w:rsidRPr="0000280B">
                      <w:rPr>
                        <w:rStyle w:val="Lienhypertexte"/>
                        <w:lang w:bidi="fr-FR"/>
                      </w:rPr>
                      <w:t>ylver_Portfolio/</w:t>
                    </w:r>
                  </w:hyperlink>
                  <w:r w:rsidR="0000280B" w:rsidRPr="002C476A">
                    <w:t xml:space="preserve"> </w:t>
                  </w:r>
                </w:p>
              </w:tc>
            </w:tr>
          </w:tbl>
          <w:p w14:paraId="49CBD5D0" w14:textId="68BF8493" w:rsidR="002C2CDD" w:rsidRPr="002C476A" w:rsidRDefault="0000280B" w:rsidP="0000280B">
            <w:pPr>
              <w:pStyle w:val="Titre3"/>
              <w:tabs>
                <w:tab w:val="left" w:pos="2604"/>
              </w:tabs>
            </w:pPr>
            <w:r>
              <w:t>FORMATION</w:t>
            </w:r>
            <w:r w:rsidR="00BD3C5A">
              <w:t>s</w:t>
            </w:r>
          </w:p>
          <w:p w14:paraId="45148F10" w14:textId="7351DA23" w:rsidR="00222526" w:rsidRPr="00F42A1D" w:rsidRDefault="00F42A1D" w:rsidP="007569C1">
            <w:pPr>
              <w:pStyle w:val="Titre4"/>
              <w:rPr>
                <w:rFonts w:asciiTheme="minorHAnsi" w:hAnsiTheme="minorHAnsi"/>
                <w:b/>
                <w:bCs/>
              </w:rPr>
            </w:pPr>
            <w:r w:rsidRPr="00F42A1D">
              <w:rPr>
                <w:rFonts w:asciiTheme="minorHAnsi" w:hAnsiTheme="minorHAnsi"/>
                <w:b/>
                <w:bCs/>
                <w:caps w:val="0"/>
              </w:rPr>
              <w:t>2023-2024 </w:t>
            </w:r>
            <w:r w:rsidR="00BA1459" w:rsidRPr="00F42A1D">
              <w:rPr>
                <w:rFonts w:asciiTheme="minorHAnsi" w:hAnsiTheme="minorHAnsi"/>
                <w:b/>
                <w:bCs/>
                <w:caps w:val="0"/>
              </w:rPr>
              <w:t xml:space="preserve">: </w:t>
            </w:r>
            <w:r>
              <w:rPr>
                <w:rFonts w:asciiTheme="minorHAnsi" w:hAnsiTheme="minorHAnsi"/>
                <w:b/>
                <w:bCs/>
                <w:caps w:val="0"/>
              </w:rPr>
              <w:t>C</w:t>
            </w:r>
            <w:r w:rsidR="00BA1459" w:rsidRPr="00F42A1D">
              <w:rPr>
                <w:rFonts w:asciiTheme="minorHAnsi" w:hAnsiTheme="minorHAnsi"/>
                <w:b/>
                <w:bCs/>
                <w:caps w:val="0"/>
              </w:rPr>
              <w:t>lasse de terminal général – Lycée FAUSTIN FLERET (</w:t>
            </w:r>
            <w:r>
              <w:rPr>
                <w:rFonts w:asciiTheme="minorHAnsi" w:hAnsiTheme="minorHAnsi"/>
                <w:b/>
                <w:bCs/>
                <w:caps w:val="0"/>
              </w:rPr>
              <w:t>M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>orne-A-L’</w:t>
            </w:r>
            <w:r>
              <w:rPr>
                <w:rFonts w:asciiTheme="minorHAnsi" w:hAnsiTheme="minorHAnsi"/>
                <w:b/>
                <w:bCs/>
                <w:caps w:val="0"/>
              </w:rPr>
              <w:t>E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>au</w:t>
            </w:r>
            <w:r w:rsidR="00BA1459" w:rsidRPr="00F42A1D">
              <w:rPr>
                <w:rFonts w:asciiTheme="minorHAnsi" w:hAnsiTheme="minorHAnsi"/>
                <w:b/>
                <w:bCs/>
                <w:caps w:val="0"/>
              </w:rPr>
              <w:t xml:space="preserve">, </w:t>
            </w:r>
            <w:r>
              <w:rPr>
                <w:rFonts w:asciiTheme="minorHAnsi" w:hAnsiTheme="minorHAnsi"/>
                <w:b/>
                <w:bCs/>
                <w:caps w:val="0"/>
              </w:rPr>
              <w:t>G</w:t>
            </w:r>
            <w:r w:rsidR="00BA1459" w:rsidRPr="00F42A1D">
              <w:rPr>
                <w:rFonts w:asciiTheme="minorHAnsi" w:hAnsiTheme="minorHAnsi"/>
                <w:b/>
                <w:bCs/>
                <w:caps w:val="0"/>
              </w:rPr>
              <w:t>uadeloupe)</w:t>
            </w:r>
            <w:r>
              <w:rPr>
                <w:rFonts w:asciiTheme="minorHAnsi" w:hAnsiTheme="minorHAnsi"/>
                <w:b/>
                <w:bCs/>
                <w:caps w:val="0"/>
              </w:rPr>
              <w:t xml:space="preserve"> : </w:t>
            </w:r>
          </w:p>
          <w:p w14:paraId="61840CB2" w14:textId="17968CC0" w:rsidR="00BD3C5A" w:rsidRPr="00BA1459" w:rsidRDefault="00F42A1D" w:rsidP="00F42A1D">
            <w:pPr>
              <w:pStyle w:val="Titre4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BA1459">
              <w:rPr>
                <w:rFonts w:asciiTheme="minorHAnsi" w:hAnsiTheme="minorHAnsi"/>
                <w:caps w:val="0"/>
              </w:rPr>
              <w:t>Spécialités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 : </w:t>
            </w:r>
            <w:r>
              <w:rPr>
                <w:rFonts w:asciiTheme="minorHAnsi" w:hAnsiTheme="minorHAnsi"/>
                <w:caps w:val="0"/>
              </w:rPr>
              <w:t>M</w:t>
            </w:r>
            <w:r w:rsidR="00BA1459" w:rsidRPr="00BA1459">
              <w:rPr>
                <w:rFonts w:asciiTheme="minorHAnsi" w:hAnsiTheme="minorHAnsi"/>
                <w:caps w:val="0"/>
              </w:rPr>
              <w:t>aths</w:t>
            </w:r>
            <w:r w:rsidR="003450B9">
              <w:rPr>
                <w:rFonts w:asciiTheme="minorHAnsi" w:hAnsiTheme="minorHAnsi"/>
                <w:caps w:val="0"/>
              </w:rPr>
              <w:t xml:space="preserve"> </w:t>
            </w:r>
            <w:r>
              <w:rPr>
                <w:rFonts w:asciiTheme="minorHAnsi" w:hAnsiTheme="minorHAnsi"/>
                <w:caps w:val="0"/>
              </w:rPr>
              <w:t>-</w:t>
            </w:r>
            <w:r w:rsidR="003450B9">
              <w:rPr>
                <w:rFonts w:asciiTheme="minorHAnsi" w:hAnsiTheme="minorHAnsi"/>
                <w:caps w:val="0"/>
              </w:rPr>
              <w:t xml:space="preserve"> </w:t>
            </w:r>
            <w:r>
              <w:rPr>
                <w:rFonts w:asciiTheme="minorHAnsi" w:hAnsiTheme="minorHAnsi"/>
                <w:caps w:val="0"/>
              </w:rPr>
              <w:t>Nsi</w:t>
            </w:r>
          </w:p>
          <w:p w14:paraId="6C866B1F" w14:textId="04E5DE87" w:rsidR="00222526" w:rsidRPr="00BA1459" w:rsidRDefault="00F42A1D" w:rsidP="00F42A1D">
            <w:pPr>
              <w:pStyle w:val="Titre4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BA1459">
              <w:rPr>
                <w:rFonts w:asciiTheme="minorHAnsi" w:hAnsiTheme="minorHAnsi"/>
                <w:caps w:val="0"/>
              </w:rPr>
              <w:t>Option</w:t>
            </w:r>
            <w:r w:rsidR="00BA1459" w:rsidRPr="00BA1459">
              <w:rPr>
                <w:rFonts w:asciiTheme="minorHAnsi" w:hAnsiTheme="minorHAnsi"/>
                <w:caps w:val="0"/>
              </w:rPr>
              <w:t> : maths expertes</w:t>
            </w:r>
          </w:p>
          <w:p w14:paraId="65520061" w14:textId="6FB68D96" w:rsidR="00E6557A" w:rsidRPr="00BA1459" w:rsidRDefault="00F42A1D" w:rsidP="00F42A1D">
            <w:pPr>
              <w:pStyle w:val="Titre4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BA1459">
              <w:rPr>
                <w:rFonts w:asciiTheme="minorHAnsi" w:hAnsiTheme="minorHAnsi"/>
                <w:caps w:val="0"/>
              </w:rPr>
              <w:t>Lv</w:t>
            </w:r>
            <w:r w:rsidR="00BA1459" w:rsidRPr="00BA1459">
              <w:rPr>
                <w:rFonts w:asciiTheme="minorHAnsi" w:hAnsiTheme="minorHAnsi"/>
                <w:caps w:val="0"/>
              </w:rPr>
              <w:t>1</w:t>
            </w:r>
            <w:r>
              <w:rPr>
                <w:rFonts w:asciiTheme="minorHAnsi" w:hAnsiTheme="minorHAnsi"/>
                <w:caps w:val="0"/>
              </w:rPr>
              <w:t> :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 anglais, </w:t>
            </w:r>
            <w:r>
              <w:rPr>
                <w:rFonts w:asciiTheme="minorHAnsi" w:hAnsiTheme="minorHAnsi"/>
                <w:caps w:val="0"/>
              </w:rPr>
              <w:t>L</w:t>
            </w:r>
            <w:r w:rsidR="00BA1459" w:rsidRPr="00BA1459">
              <w:rPr>
                <w:rFonts w:asciiTheme="minorHAnsi" w:hAnsiTheme="minorHAnsi"/>
                <w:caps w:val="0"/>
              </w:rPr>
              <w:t>v2</w:t>
            </w:r>
            <w:r>
              <w:rPr>
                <w:rFonts w:asciiTheme="minorHAnsi" w:hAnsiTheme="minorHAnsi"/>
                <w:caps w:val="0"/>
              </w:rPr>
              <w:t> :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 espagnol</w:t>
            </w:r>
          </w:p>
          <w:p w14:paraId="64E747C6" w14:textId="27DA6438" w:rsidR="00222526" w:rsidRPr="00BA1459" w:rsidRDefault="00F42A1D" w:rsidP="00F42A1D">
            <w:pPr>
              <w:pStyle w:val="Titre4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BA1459">
              <w:rPr>
                <w:rFonts w:asciiTheme="minorHAnsi" w:hAnsiTheme="minorHAnsi"/>
                <w:caps w:val="0"/>
              </w:rPr>
              <w:t>Spécialités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 en </w:t>
            </w:r>
            <w:r w:rsidRPr="00BA1459">
              <w:rPr>
                <w:rFonts w:asciiTheme="minorHAnsi" w:hAnsiTheme="minorHAnsi"/>
                <w:caps w:val="0"/>
              </w:rPr>
              <w:t>première</w:t>
            </w:r>
            <w:r w:rsidR="00BA1459" w:rsidRPr="00BA1459">
              <w:rPr>
                <w:rFonts w:asciiTheme="minorHAnsi" w:hAnsiTheme="minorHAnsi"/>
                <w:caps w:val="0"/>
              </w:rPr>
              <w:t> :</w:t>
            </w:r>
            <w:r>
              <w:rPr>
                <w:rFonts w:asciiTheme="minorHAnsi" w:hAnsiTheme="minorHAnsi"/>
                <w:caps w:val="0"/>
              </w:rPr>
              <w:t xml:space="preserve"> </w:t>
            </w:r>
            <w:r w:rsidR="00BA1459" w:rsidRPr="00BA1459">
              <w:rPr>
                <w:rFonts w:asciiTheme="minorHAnsi" w:hAnsiTheme="minorHAnsi"/>
                <w:caps w:val="0"/>
              </w:rPr>
              <w:t>physique-chimie</w:t>
            </w:r>
          </w:p>
          <w:p w14:paraId="18929193" w14:textId="77777777" w:rsidR="00BD3C5A" w:rsidRPr="00BA1459" w:rsidRDefault="00BD3C5A" w:rsidP="00222526">
            <w:pPr>
              <w:pStyle w:val="Titre4"/>
              <w:rPr>
                <w:rFonts w:asciiTheme="minorHAnsi" w:hAnsiTheme="minorHAnsi"/>
              </w:rPr>
            </w:pPr>
          </w:p>
          <w:p w14:paraId="3D1FB2EF" w14:textId="4474621E" w:rsidR="00222526" w:rsidRPr="00F42A1D" w:rsidRDefault="00BA1459" w:rsidP="00222526">
            <w:pPr>
              <w:pStyle w:val="Titre4"/>
              <w:rPr>
                <w:rFonts w:asciiTheme="minorHAnsi" w:hAnsiTheme="minorHAnsi"/>
                <w:b/>
                <w:bCs/>
              </w:rPr>
            </w:pPr>
            <w:r w:rsidRPr="00F42A1D">
              <w:rPr>
                <w:rFonts w:asciiTheme="minorHAnsi" w:hAnsiTheme="minorHAnsi"/>
                <w:b/>
                <w:bCs/>
                <w:caps w:val="0"/>
              </w:rPr>
              <w:t xml:space="preserve">2020-2021 : </w:t>
            </w:r>
            <w:r w:rsidR="00F42A1D">
              <w:rPr>
                <w:rFonts w:asciiTheme="minorHAnsi" w:hAnsiTheme="minorHAnsi"/>
                <w:b/>
                <w:bCs/>
                <w:caps w:val="0"/>
              </w:rPr>
              <w:t>B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 xml:space="preserve">revet des </w:t>
            </w:r>
            <w:r w:rsidR="00F42A1D" w:rsidRPr="00F42A1D">
              <w:rPr>
                <w:rFonts w:asciiTheme="minorHAnsi" w:hAnsiTheme="minorHAnsi"/>
                <w:b/>
                <w:bCs/>
                <w:caps w:val="0"/>
              </w:rPr>
              <w:t>collèges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 xml:space="preserve"> – </w:t>
            </w:r>
            <w:r w:rsidR="00F42A1D" w:rsidRPr="00F42A1D">
              <w:rPr>
                <w:rFonts w:asciiTheme="minorHAnsi" w:hAnsiTheme="minorHAnsi"/>
                <w:b/>
                <w:bCs/>
                <w:caps w:val="0"/>
              </w:rPr>
              <w:t xml:space="preserve">Collège GUENETTE-MOREL 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>(</w:t>
            </w:r>
            <w:r w:rsidR="00F42A1D">
              <w:rPr>
                <w:rFonts w:asciiTheme="minorHAnsi" w:hAnsiTheme="minorHAnsi"/>
                <w:b/>
                <w:bCs/>
                <w:caps w:val="0"/>
              </w:rPr>
              <w:t>Le M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 xml:space="preserve">oule, </w:t>
            </w:r>
            <w:r w:rsidR="00F42A1D" w:rsidRPr="00F42A1D">
              <w:rPr>
                <w:rFonts w:asciiTheme="minorHAnsi" w:hAnsiTheme="minorHAnsi"/>
                <w:b/>
                <w:bCs/>
                <w:caps w:val="0"/>
              </w:rPr>
              <w:t>Guadeloupe</w:t>
            </w:r>
            <w:r w:rsidRPr="00F42A1D">
              <w:rPr>
                <w:rFonts w:asciiTheme="minorHAnsi" w:hAnsiTheme="minorHAnsi"/>
                <w:b/>
                <w:bCs/>
                <w:caps w:val="0"/>
              </w:rPr>
              <w:t>)</w:t>
            </w:r>
            <w:r w:rsidR="00F42A1D">
              <w:rPr>
                <w:rFonts w:asciiTheme="minorHAnsi" w:hAnsiTheme="minorHAnsi"/>
                <w:b/>
                <w:bCs/>
                <w:caps w:val="0"/>
              </w:rPr>
              <w:t xml:space="preserve"> : </w:t>
            </w:r>
          </w:p>
          <w:p w14:paraId="64312E1E" w14:textId="1E66C08F" w:rsidR="00222526" w:rsidRPr="00BA1459" w:rsidRDefault="00F42A1D" w:rsidP="00F42A1D">
            <w:pPr>
              <w:pStyle w:val="Titre4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BA1459">
              <w:rPr>
                <w:rFonts w:asciiTheme="minorHAnsi" w:hAnsiTheme="minorHAnsi"/>
                <w:caps w:val="0"/>
              </w:rPr>
              <w:t>Mention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 : </w:t>
            </w:r>
            <w:r w:rsidRPr="00BA1459">
              <w:rPr>
                <w:rFonts w:asciiTheme="minorHAnsi" w:hAnsiTheme="minorHAnsi"/>
                <w:caps w:val="0"/>
              </w:rPr>
              <w:t>très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 bien</w:t>
            </w:r>
          </w:p>
          <w:p w14:paraId="1D508F09" w14:textId="220D0AB4" w:rsidR="00F42A1D" w:rsidRPr="00F42A1D" w:rsidRDefault="00F42A1D" w:rsidP="00F42A1D">
            <w:pPr>
              <w:pStyle w:val="Titre4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BA1459">
              <w:rPr>
                <w:rFonts w:asciiTheme="minorHAnsi" w:hAnsiTheme="minorHAnsi"/>
                <w:caps w:val="0"/>
              </w:rPr>
              <w:t>Options</w:t>
            </w:r>
            <w:r w:rsidR="00BA1459" w:rsidRPr="00BA1459">
              <w:rPr>
                <w:rFonts w:asciiTheme="minorHAnsi" w:hAnsiTheme="minorHAnsi"/>
                <w:caps w:val="0"/>
              </w:rPr>
              <w:t xml:space="preserve"> : euro anglais et </w:t>
            </w:r>
            <w:r w:rsidRPr="00BA1459">
              <w:rPr>
                <w:rFonts w:asciiTheme="minorHAnsi" w:hAnsiTheme="minorHAnsi"/>
                <w:caps w:val="0"/>
              </w:rPr>
              <w:t>cinéma</w:t>
            </w:r>
          </w:p>
          <w:p w14:paraId="4C82DCA5" w14:textId="3DC925E5" w:rsidR="002C2CDD" w:rsidRPr="002C476A" w:rsidRDefault="0000280B" w:rsidP="007569C1">
            <w:pPr>
              <w:pStyle w:val="Titre3"/>
            </w:pPr>
            <w:r>
              <w:t>EXPERIENCE</w:t>
            </w:r>
            <w:r w:rsidR="00BD3C5A">
              <w:t>s</w:t>
            </w:r>
          </w:p>
          <w:p w14:paraId="0DA87A8C" w14:textId="3DD3BC0F" w:rsidR="002C2CDD" w:rsidRPr="00F42A1D" w:rsidRDefault="00765575" w:rsidP="007569C1">
            <w:pPr>
              <w:rPr>
                <w:b/>
                <w:bCs/>
              </w:rPr>
            </w:pPr>
            <w:r w:rsidRPr="00F42A1D">
              <w:rPr>
                <w:b/>
                <w:bCs/>
              </w:rPr>
              <w:t>2022-2023 : Participation au concours Algoréa National</w:t>
            </w:r>
          </w:p>
          <w:p w14:paraId="52E19666" w14:textId="51C86F94" w:rsidR="00765575" w:rsidRDefault="00765575" w:rsidP="00F42A1D">
            <w:pPr>
              <w:pStyle w:val="Paragraphedeliste"/>
              <w:numPr>
                <w:ilvl w:val="0"/>
                <w:numId w:val="13"/>
              </w:numPr>
            </w:pPr>
            <w:r>
              <w:t>Résultat : Quart de finale</w:t>
            </w:r>
          </w:p>
          <w:p w14:paraId="0FBF346B" w14:textId="77777777" w:rsidR="00765575" w:rsidRDefault="00765575" w:rsidP="00765575"/>
          <w:p w14:paraId="4DDEBEDB" w14:textId="754CC088" w:rsidR="00765575" w:rsidRPr="00F42A1D" w:rsidRDefault="00765575" w:rsidP="00765575">
            <w:pPr>
              <w:rPr>
                <w:b/>
                <w:bCs/>
              </w:rPr>
            </w:pPr>
            <w:r w:rsidRPr="00F42A1D">
              <w:rPr>
                <w:b/>
                <w:bCs/>
              </w:rPr>
              <w:t xml:space="preserve">2022-2023 : Participation en duo au trophée NSI régional </w:t>
            </w:r>
          </w:p>
          <w:p w14:paraId="6AADB1DF" w14:textId="4AE52816" w:rsidR="00765575" w:rsidRDefault="00765575" w:rsidP="00F42A1D">
            <w:pPr>
              <w:pStyle w:val="Paragraphedeliste"/>
              <w:numPr>
                <w:ilvl w:val="0"/>
                <w:numId w:val="13"/>
              </w:numPr>
            </w:pPr>
            <w:r>
              <w:t>Résultat : récompensé par le lycée</w:t>
            </w:r>
          </w:p>
          <w:p w14:paraId="04489644" w14:textId="77777777" w:rsidR="00765575" w:rsidRDefault="00765575" w:rsidP="00765575"/>
          <w:p w14:paraId="37B01C99" w14:textId="7E4F35C8" w:rsidR="00765575" w:rsidRPr="00F42A1D" w:rsidRDefault="00765575" w:rsidP="00765575">
            <w:pPr>
              <w:rPr>
                <w:b/>
                <w:bCs/>
              </w:rPr>
            </w:pPr>
            <w:r w:rsidRPr="00F42A1D">
              <w:rPr>
                <w:b/>
                <w:bCs/>
              </w:rPr>
              <w:t xml:space="preserve">2020-2021 : Stage de 3ème </w:t>
            </w:r>
            <w:r w:rsidR="00D11E96" w:rsidRPr="00F42A1D">
              <w:rPr>
                <w:b/>
                <w:bCs/>
              </w:rPr>
              <w:t xml:space="preserve">pour découvrir le monde du multimédia </w:t>
            </w:r>
            <w:r w:rsidR="00BD3C5A" w:rsidRPr="00F42A1D">
              <w:rPr>
                <w:b/>
                <w:bCs/>
              </w:rPr>
              <w:t>– MEDIA</w:t>
            </w:r>
            <w:r w:rsidR="00D11E96" w:rsidRPr="00F42A1D">
              <w:rPr>
                <w:b/>
                <w:bCs/>
              </w:rPr>
              <w:t xml:space="preserve"> HOUSE (Le Moule, Guadeloupe) </w:t>
            </w:r>
          </w:p>
          <w:p w14:paraId="4A744E79" w14:textId="0E6DCEE2" w:rsidR="00D11E96" w:rsidRDefault="00BD3C5A" w:rsidP="00BD3C5A">
            <w:pPr>
              <w:pStyle w:val="Paragraphedeliste"/>
              <w:numPr>
                <w:ilvl w:val="0"/>
                <w:numId w:val="13"/>
              </w:numPr>
            </w:pPr>
            <w:r>
              <w:t>Aide à la vente</w:t>
            </w:r>
          </w:p>
          <w:p w14:paraId="2438EA39" w14:textId="2860F6E3" w:rsidR="00BD3C5A" w:rsidRDefault="00BD3C5A" w:rsidP="00BD3C5A">
            <w:pPr>
              <w:pStyle w:val="Paragraphedeliste"/>
              <w:numPr>
                <w:ilvl w:val="0"/>
                <w:numId w:val="13"/>
              </w:numPr>
            </w:pPr>
            <w:r>
              <w:t>Conseil aux clients</w:t>
            </w:r>
          </w:p>
          <w:p w14:paraId="13720549" w14:textId="0D9572E5" w:rsidR="002C2CDD" w:rsidRPr="00D11E96" w:rsidRDefault="00D11E96" w:rsidP="007569C1">
            <w:pPr>
              <w:pStyle w:val="Titre3"/>
            </w:pPr>
            <w:r>
              <w:t xml:space="preserve">Centres d’interets </w:t>
            </w:r>
          </w:p>
          <w:p w14:paraId="7C400B2F" w14:textId="77777777" w:rsidR="00D11E96" w:rsidRPr="003450B9" w:rsidRDefault="00D11E96" w:rsidP="00D11E96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3450B9">
              <w:rPr>
                <w:sz w:val="20"/>
                <w:szCs w:val="20"/>
              </w:rPr>
              <w:t>La Programmation</w:t>
            </w:r>
          </w:p>
          <w:p w14:paraId="52DB8854" w14:textId="13FFD46F" w:rsidR="00D11E96" w:rsidRPr="003450B9" w:rsidRDefault="00D11E96" w:rsidP="00D11E96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3450B9">
              <w:rPr>
                <w:sz w:val="20"/>
                <w:szCs w:val="20"/>
              </w:rPr>
              <w:t>Les jeux vidéo (aventure, histoire)</w:t>
            </w:r>
          </w:p>
          <w:p w14:paraId="173CA505" w14:textId="77777777" w:rsidR="00D11E96" w:rsidRPr="003450B9" w:rsidRDefault="00D11E96" w:rsidP="00D11E96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3450B9">
              <w:rPr>
                <w:sz w:val="20"/>
                <w:szCs w:val="20"/>
              </w:rPr>
              <w:t>Les mangas</w:t>
            </w:r>
          </w:p>
          <w:p w14:paraId="18416C62" w14:textId="124D1674" w:rsidR="00D11E96" w:rsidRPr="002C476A" w:rsidRDefault="00D11E96" w:rsidP="00D11E96">
            <w:pPr>
              <w:pStyle w:val="Paragraphedeliste"/>
              <w:numPr>
                <w:ilvl w:val="0"/>
                <w:numId w:val="15"/>
              </w:numPr>
            </w:pPr>
            <w:r w:rsidRPr="003450B9">
              <w:rPr>
                <w:sz w:val="20"/>
                <w:szCs w:val="20"/>
              </w:rPr>
              <w:t>Le sport</w:t>
            </w:r>
          </w:p>
        </w:tc>
      </w:tr>
    </w:tbl>
    <w:p w14:paraId="59C0B543" w14:textId="77777777" w:rsidR="00C62C50" w:rsidRPr="002C476A" w:rsidRDefault="00C62C50" w:rsidP="003450B9"/>
    <w:sectPr w:rsidR="00C62C50" w:rsidRPr="002C476A" w:rsidSect="00B56BC2">
      <w:footerReference w:type="default" r:id="rId13"/>
      <w:footerReference w:type="first" r:id="rId14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51EA5" w14:textId="77777777" w:rsidR="0000280B" w:rsidRDefault="0000280B" w:rsidP="00713050">
      <w:pPr>
        <w:spacing w:line="240" w:lineRule="auto"/>
      </w:pPr>
      <w:r>
        <w:separator/>
      </w:r>
    </w:p>
  </w:endnote>
  <w:endnote w:type="continuationSeparator" w:id="0">
    <w:p w14:paraId="1C3E92BB" w14:textId="77777777" w:rsidR="0000280B" w:rsidRDefault="0000280B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17F2B" w14:textId="33AF8D82" w:rsidR="00C2098A" w:rsidRDefault="00C2098A" w:rsidP="003450B9">
    <w:pPr>
      <w:pStyle w:val="Pieddepage"/>
      <w:jc w:val="left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Tableau de disposition de pied de page pour les coordonnées"/>
    </w:tblPr>
    <w:tblGrid>
      <w:gridCol w:w="4844"/>
      <w:gridCol w:w="298"/>
      <w:gridCol w:w="5380"/>
    </w:tblGrid>
    <w:tr w:rsidR="00765575" w14:paraId="3C21CAB9" w14:textId="77777777" w:rsidTr="003450B9">
      <w:tc>
        <w:tcPr>
          <w:tcW w:w="4844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D4A12FD" w14:textId="77777777" w:rsidR="00765575" w:rsidRDefault="00765575" w:rsidP="00217980">
          <w:pPr>
            <w:pStyle w:val="Pieddepage"/>
          </w:pPr>
          <w:r w:rsidRPr="00CA3DF1"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588D6820" wp14:editId="43E08478">
                    <wp:extent cx="329184" cy="329184"/>
                    <wp:effectExtent l="0" t="0" r="0" b="0"/>
                    <wp:docPr id="27" name="Groupe 10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Ovale 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upe 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orme libre 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riangle isocèle 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Triangle isocèle 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riangle isocèle 33" descr="Icône d’e-mail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0655937" id="Groupe 102" o:spid="_x0000_s1026" alt="&quot;&quot;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">
                    <o:lock v:ext="edit" aspectratio="t"/>
                    <v:oval id="Ovale 2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    <v:stroke joinstyle="miter"/>
                    </v:oval>
                    <v:group id="Groupe 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Forme libre 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angle isocèle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angle isocèle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angle isocèle 33" o:spid="_x0000_s1032" type="#_x0000_t5" alt="Icône d’e-mail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9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DC76594" w14:textId="39678214" w:rsidR="00765575" w:rsidRDefault="00765575" w:rsidP="00765575">
          <w:pPr>
            <w:pStyle w:val="Pieddepage"/>
            <w:jc w:val="left"/>
          </w:pPr>
        </w:p>
      </w:tc>
      <w:tc>
        <w:tcPr>
          <w:tcW w:w="538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590A760" w14:textId="77777777" w:rsidR="00765575" w:rsidRDefault="00765575" w:rsidP="00217980">
          <w:pPr>
            <w:pStyle w:val="Pieddepage"/>
          </w:pPr>
          <w:r w:rsidRPr="00C2098A"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40AD852D" wp14:editId="5BDAD421">
                    <wp:extent cx="329184" cy="329184"/>
                    <wp:effectExtent l="0" t="0" r="13970" b="13970"/>
                    <wp:docPr id="37" name="Groupe 10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ercle autour du symbole de téléphone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Symbole de téléphone" descr="Icône de téléphone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C9939C5" id="Groupe 10" o:spid="_x0000_s1026" alt="&quot;&quot;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">
                    <o:lock v:ext="edit" aspectratio="t"/>
                    <v:shape id="Cercle autour du symbole de téléphone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ymbole de téléphone" o:spid="_x0000_s1028" alt="Icône de téléphone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</w:tr>
    <w:tr w:rsidR="00765575" w14:paraId="167834B3" w14:textId="77777777" w:rsidTr="003450B9">
      <w:tc>
        <w:tcPr>
          <w:tcW w:w="4844" w:type="dxa"/>
          <w:tcMar>
            <w:top w:w="144" w:type="dxa"/>
            <w:left w:w="115" w:type="dxa"/>
            <w:right w:w="115" w:type="dxa"/>
          </w:tcMar>
        </w:tcPr>
        <w:p w14:paraId="776ADFFD" w14:textId="16AB201E" w:rsidR="00765575" w:rsidRPr="00CA3DF1" w:rsidRDefault="00301E61" w:rsidP="003C5528">
          <w:pPr>
            <w:pStyle w:val="Pieddepage"/>
          </w:pPr>
          <w:r>
            <w:rPr>
              <w:caps w:val="0"/>
            </w:rPr>
            <w:t>sylvio0801@gmail.com</w:t>
          </w:r>
        </w:p>
      </w:tc>
      <w:tc>
        <w:tcPr>
          <w:tcW w:w="298" w:type="dxa"/>
          <w:tcMar>
            <w:top w:w="144" w:type="dxa"/>
            <w:left w:w="115" w:type="dxa"/>
            <w:right w:w="115" w:type="dxa"/>
          </w:tcMar>
        </w:tcPr>
        <w:p w14:paraId="5A1FE35F" w14:textId="36B0D852" w:rsidR="00765575" w:rsidRPr="00C2098A" w:rsidRDefault="00765575" w:rsidP="00765575">
          <w:pPr>
            <w:pStyle w:val="Pieddepage"/>
            <w:jc w:val="left"/>
          </w:pPr>
        </w:p>
      </w:tc>
      <w:tc>
        <w:tcPr>
          <w:tcW w:w="5380" w:type="dxa"/>
          <w:tcMar>
            <w:top w:w="144" w:type="dxa"/>
            <w:left w:w="115" w:type="dxa"/>
            <w:right w:w="115" w:type="dxa"/>
          </w:tcMar>
        </w:tcPr>
        <w:p w14:paraId="14629419" w14:textId="34C7B809" w:rsidR="00765575" w:rsidRPr="00C2098A" w:rsidRDefault="00765575" w:rsidP="00217980">
          <w:pPr>
            <w:pStyle w:val="Pieddepage"/>
          </w:pPr>
          <w:r>
            <w:t>+590690417031</w:t>
          </w:r>
        </w:p>
      </w:tc>
    </w:tr>
  </w:tbl>
  <w:p w14:paraId="1C8A809C" w14:textId="77777777" w:rsidR="00217980" w:rsidRDefault="002179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B195F" w14:textId="77777777" w:rsidR="0000280B" w:rsidRDefault="0000280B" w:rsidP="00713050">
      <w:pPr>
        <w:spacing w:line="240" w:lineRule="auto"/>
      </w:pPr>
      <w:r>
        <w:separator/>
      </w:r>
    </w:p>
  </w:footnote>
  <w:footnote w:type="continuationSeparator" w:id="0">
    <w:p w14:paraId="1D6A456D" w14:textId="77777777" w:rsidR="0000280B" w:rsidRDefault="0000280B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CA368A"/>
    <w:multiLevelType w:val="hybridMultilevel"/>
    <w:tmpl w:val="18E09FA2"/>
    <w:lvl w:ilvl="0" w:tplc="76F2A234">
      <w:start w:val="2020"/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306B5"/>
    <w:multiLevelType w:val="hybridMultilevel"/>
    <w:tmpl w:val="CCAC7362"/>
    <w:lvl w:ilvl="0" w:tplc="EFE6ECA4">
      <w:start w:val="2022"/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3DBC"/>
    <w:multiLevelType w:val="hybridMultilevel"/>
    <w:tmpl w:val="38BCE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70DA2"/>
    <w:multiLevelType w:val="hybridMultilevel"/>
    <w:tmpl w:val="FA8202E0"/>
    <w:lvl w:ilvl="0" w:tplc="F2C8A3D6">
      <w:start w:val="2020"/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B617F"/>
    <w:multiLevelType w:val="hybridMultilevel"/>
    <w:tmpl w:val="9DBCD9C0"/>
    <w:lvl w:ilvl="0" w:tplc="912A965A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44" w:hanging="360"/>
      </w:pPr>
    </w:lvl>
    <w:lvl w:ilvl="2" w:tplc="040C001B" w:tentative="1">
      <w:start w:val="1"/>
      <w:numFmt w:val="lowerRoman"/>
      <w:lvlText w:val="%3."/>
      <w:lvlJc w:val="right"/>
      <w:pPr>
        <w:ind w:left="2964" w:hanging="180"/>
      </w:pPr>
    </w:lvl>
    <w:lvl w:ilvl="3" w:tplc="040C000F" w:tentative="1">
      <w:start w:val="1"/>
      <w:numFmt w:val="decimal"/>
      <w:lvlText w:val="%4."/>
      <w:lvlJc w:val="left"/>
      <w:pPr>
        <w:ind w:left="3684" w:hanging="360"/>
      </w:pPr>
    </w:lvl>
    <w:lvl w:ilvl="4" w:tplc="040C0019" w:tentative="1">
      <w:start w:val="1"/>
      <w:numFmt w:val="lowerLetter"/>
      <w:lvlText w:val="%5."/>
      <w:lvlJc w:val="left"/>
      <w:pPr>
        <w:ind w:left="4404" w:hanging="360"/>
      </w:pPr>
    </w:lvl>
    <w:lvl w:ilvl="5" w:tplc="040C001B" w:tentative="1">
      <w:start w:val="1"/>
      <w:numFmt w:val="lowerRoman"/>
      <w:lvlText w:val="%6."/>
      <w:lvlJc w:val="right"/>
      <w:pPr>
        <w:ind w:left="5124" w:hanging="180"/>
      </w:pPr>
    </w:lvl>
    <w:lvl w:ilvl="6" w:tplc="040C000F" w:tentative="1">
      <w:start w:val="1"/>
      <w:numFmt w:val="decimal"/>
      <w:lvlText w:val="%7."/>
      <w:lvlJc w:val="left"/>
      <w:pPr>
        <w:ind w:left="5844" w:hanging="360"/>
      </w:pPr>
    </w:lvl>
    <w:lvl w:ilvl="7" w:tplc="040C0019" w:tentative="1">
      <w:start w:val="1"/>
      <w:numFmt w:val="lowerLetter"/>
      <w:lvlText w:val="%8."/>
      <w:lvlJc w:val="left"/>
      <w:pPr>
        <w:ind w:left="6564" w:hanging="360"/>
      </w:pPr>
    </w:lvl>
    <w:lvl w:ilvl="8" w:tplc="040C001B" w:tentative="1">
      <w:start w:val="1"/>
      <w:numFmt w:val="lowerRoman"/>
      <w:lvlText w:val="%9."/>
      <w:lvlJc w:val="right"/>
      <w:pPr>
        <w:ind w:left="7284" w:hanging="180"/>
      </w:pPr>
    </w:lvl>
  </w:abstractNum>
  <w:num w:numId="1" w16cid:durableId="278724988">
    <w:abstractNumId w:val="9"/>
  </w:num>
  <w:num w:numId="2" w16cid:durableId="1993095934">
    <w:abstractNumId w:val="7"/>
  </w:num>
  <w:num w:numId="3" w16cid:durableId="1302154527">
    <w:abstractNumId w:val="6"/>
  </w:num>
  <w:num w:numId="4" w16cid:durableId="564685946">
    <w:abstractNumId w:val="5"/>
  </w:num>
  <w:num w:numId="5" w16cid:durableId="96023633">
    <w:abstractNumId w:val="4"/>
  </w:num>
  <w:num w:numId="6" w16cid:durableId="884409248">
    <w:abstractNumId w:val="8"/>
  </w:num>
  <w:num w:numId="7" w16cid:durableId="1309556111">
    <w:abstractNumId w:val="3"/>
  </w:num>
  <w:num w:numId="8" w16cid:durableId="853034087">
    <w:abstractNumId w:val="2"/>
  </w:num>
  <w:num w:numId="9" w16cid:durableId="82453497">
    <w:abstractNumId w:val="1"/>
  </w:num>
  <w:num w:numId="10" w16cid:durableId="1833594990">
    <w:abstractNumId w:val="0"/>
  </w:num>
  <w:num w:numId="11" w16cid:durableId="1238514010">
    <w:abstractNumId w:val="11"/>
  </w:num>
  <w:num w:numId="12" w16cid:durableId="401636753">
    <w:abstractNumId w:val="13"/>
  </w:num>
  <w:num w:numId="13" w16cid:durableId="757406285">
    <w:abstractNumId w:val="10"/>
  </w:num>
  <w:num w:numId="14" w16cid:durableId="559554486">
    <w:abstractNumId w:val="14"/>
  </w:num>
  <w:num w:numId="15" w16cid:durableId="1177422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0B"/>
    <w:rsid w:val="0000280B"/>
    <w:rsid w:val="00091382"/>
    <w:rsid w:val="000A07DA"/>
    <w:rsid w:val="000A2BFA"/>
    <w:rsid w:val="000B0619"/>
    <w:rsid w:val="000B61CA"/>
    <w:rsid w:val="000F7610"/>
    <w:rsid w:val="00114ED7"/>
    <w:rsid w:val="001300CA"/>
    <w:rsid w:val="00140B0E"/>
    <w:rsid w:val="001A5CA9"/>
    <w:rsid w:val="001B2AC1"/>
    <w:rsid w:val="001B403A"/>
    <w:rsid w:val="001F4583"/>
    <w:rsid w:val="00217980"/>
    <w:rsid w:val="00222526"/>
    <w:rsid w:val="00271662"/>
    <w:rsid w:val="0027404F"/>
    <w:rsid w:val="00290AAA"/>
    <w:rsid w:val="00293B83"/>
    <w:rsid w:val="002B091C"/>
    <w:rsid w:val="002C2CDD"/>
    <w:rsid w:val="002C476A"/>
    <w:rsid w:val="002D45C6"/>
    <w:rsid w:val="002F03FA"/>
    <w:rsid w:val="00301E61"/>
    <w:rsid w:val="00313E86"/>
    <w:rsid w:val="00333CD3"/>
    <w:rsid w:val="00340365"/>
    <w:rsid w:val="00342B64"/>
    <w:rsid w:val="003450B9"/>
    <w:rsid w:val="00364079"/>
    <w:rsid w:val="003C5528"/>
    <w:rsid w:val="003D03E5"/>
    <w:rsid w:val="004077FB"/>
    <w:rsid w:val="004116C0"/>
    <w:rsid w:val="004244FF"/>
    <w:rsid w:val="00424DD9"/>
    <w:rsid w:val="004305E4"/>
    <w:rsid w:val="0046104A"/>
    <w:rsid w:val="004717C5"/>
    <w:rsid w:val="004A24CC"/>
    <w:rsid w:val="00523479"/>
    <w:rsid w:val="00543DB7"/>
    <w:rsid w:val="005729B0"/>
    <w:rsid w:val="00583E4F"/>
    <w:rsid w:val="00641630"/>
    <w:rsid w:val="00684488"/>
    <w:rsid w:val="006A3CE7"/>
    <w:rsid w:val="006A7746"/>
    <w:rsid w:val="006C4C50"/>
    <w:rsid w:val="006D6083"/>
    <w:rsid w:val="006D76B1"/>
    <w:rsid w:val="00713050"/>
    <w:rsid w:val="00741125"/>
    <w:rsid w:val="00746F7F"/>
    <w:rsid w:val="007569C1"/>
    <w:rsid w:val="00763832"/>
    <w:rsid w:val="00765575"/>
    <w:rsid w:val="00772919"/>
    <w:rsid w:val="007D2696"/>
    <w:rsid w:val="007D2FD2"/>
    <w:rsid w:val="007D406E"/>
    <w:rsid w:val="007D6458"/>
    <w:rsid w:val="00811117"/>
    <w:rsid w:val="00815D0C"/>
    <w:rsid w:val="00823C54"/>
    <w:rsid w:val="00826A10"/>
    <w:rsid w:val="00841146"/>
    <w:rsid w:val="0088504C"/>
    <w:rsid w:val="0089382B"/>
    <w:rsid w:val="008A1907"/>
    <w:rsid w:val="008C6BCA"/>
    <w:rsid w:val="008C7B50"/>
    <w:rsid w:val="008E4B30"/>
    <w:rsid w:val="00906BEE"/>
    <w:rsid w:val="009243E7"/>
    <w:rsid w:val="00985D58"/>
    <w:rsid w:val="009B3C40"/>
    <w:rsid w:val="009F7AD9"/>
    <w:rsid w:val="00A42540"/>
    <w:rsid w:val="00A50939"/>
    <w:rsid w:val="00A83413"/>
    <w:rsid w:val="00AA6A40"/>
    <w:rsid w:val="00AA75F6"/>
    <w:rsid w:val="00AD00FD"/>
    <w:rsid w:val="00AF0A8E"/>
    <w:rsid w:val="00B27019"/>
    <w:rsid w:val="00B5664D"/>
    <w:rsid w:val="00B56BC2"/>
    <w:rsid w:val="00B76A83"/>
    <w:rsid w:val="00BA1459"/>
    <w:rsid w:val="00BA5B40"/>
    <w:rsid w:val="00BD0206"/>
    <w:rsid w:val="00BD3C5A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11E96"/>
    <w:rsid w:val="00D97A41"/>
    <w:rsid w:val="00DD3CF6"/>
    <w:rsid w:val="00DD6416"/>
    <w:rsid w:val="00DF4E0A"/>
    <w:rsid w:val="00E02DCD"/>
    <w:rsid w:val="00E12C60"/>
    <w:rsid w:val="00E22E87"/>
    <w:rsid w:val="00E57630"/>
    <w:rsid w:val="00E6557A"/>
    <w:rsid w:val="00E86C2B"/>
    <w:rsid w:val="00EB2D52"/>
    <w:rsid w:val="00EF7CC9"/>
    <w:rsid w:val="00F207C0"/>
    <w:rsid w:val="00F20AE5"/>
    <w:rsid w:val="00F42A1D"/>
    <w:rsid w:val="00F47E97"/>
    <w:rsid w:val="00F645C7"/>
    <w:rsid w:val="00FB0EC9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2984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Titre1">
    <w:name w:val="heading 1"/>
    <w:basedOn w:val="Normal"/>
    <w:link w:val="Titre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3D03E5"/>
    <w:rPr>
      <w:color w:val="595959" w:themeColor="text1" w:themeTint="A6"/>
    </w:rPr>
  </w:style>
  <w:style w:type="character" w:customStyle="1" w:styleId="Titre4Car">
    <w:name w:val="Titre 4 Car"/>
    <w:basedOn w:val="Policepardfaut"/>
    <w:link w:val="Titre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En-tte">
    <w:name w:val="header"/>
    <w:basedOn w:val="Normal"/>
    <w:link w:val="En-tteCar"/>
    <w:uiPriority w:val="99"/>
    <w:unhideWhenUsed/>
    <w:rsid w:val="0088504C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88504C"/>
  </w:style>
  <w:style w:type="paragraph" w:styleId="Pieddepage">
    <w:name w:val="footer"/>
    <w:basedOn w:val="Normal"/>
    <w:link w:val="Pieddepage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88504C"/>
    <w:rPr>
      <w:rFonts w:asciiTheme="majorHAnsi" w:hAnsiTheme="majorHAnsi"/>
      <w:caps/>
    </w:rPr>
  </w:style>
  <w:style w:type="character" w:customStyle="1" w:styleId="Titre8Car">
    <w:name w:val="Titre 8 Car"/>
    <w:basedOn w:val="Policepardfaut"/>
    <w:link w:val="Titre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75F6"/>
    <w:rPr>
      <w:rFonts w:ascii="Segoe UI" w:hAnsi="Segoe UI" w:cs="Segoe UI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AA75F6"/>
  </w:style>
  <w:style w:type="paragraph" w:styleId="Normalcentr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A75F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A75F6"/>
  </w:style>
  <w:style w:type="paragraph" w:styleId="Corpsdetexte2">
    <w:name w:val="Body Text 2"/>
    <w:basedOn w:val="Normal"/>
    <w:link w:val="Corpsdetexte2Car"/>
    <w:uiPriority w:val="99"/>
    <w:semiHidden/>
    <w:unhideWhenUsed/>
    <w:rsid w:val="00AA75F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A75F6"/>
  </w:style>
  <w:style w:type="paragraph" w:styleId="Corpsdetexte3">
    <w:name w:val="Body Text 3"/>
    <w:basedOn w:val="Normal"/>
    <w:link w:val="Corpsdetexte3C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A75F6"/>
    <w:rPr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A75F6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A75F6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A75F6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A75F6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A75F6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A75F6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A75F6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A75F6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A75F6"/>
  </w:style>
  <w:style w:type="table" w:styleId="Grillecouleur">
    <w:name w:val="Colorful Grid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AA75F6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A75F6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75F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75F6"/>
    <w:rPr>
      <w:b/>
      <w:bCs/>
      <w:szCs w:val="20"/>
    </w:rPr>
  </w:style>
  <w:style w:type="table" w:styleId="Listefonce">
    <w:name w:val="Dark List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A75F6"/>
  </w:style>
  <w:style w:type="character" w:customStyle="1" w:styleId="DateCar">
    <w:name w:val="Date Car"/>
    <w:basedOn w:val="Policepardfaut"/>
    <w:link w:val="Date"/>
    <w:uiPriority w:val="99"/>
    <w:semiHidden/>
    <w:rsid w:val="00AA75F6"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A75F6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A75F6"/>
    <w:pPr>
      <w:spacing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A75F6"/>
  </w:style>
  <w:style w:type="character" w:styleId="Accentuation">
    <w:name w:val="Emphasis"/>
    <w:basedOn w:val="Policepardfaut"/>
    <w:uiPriority w:val="10"/>
    <w:semiHidden/>
    <w:unhideWhenUsed/>
    <w:rsid w:val="00AA75F6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AA75F6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A75F6"/>
    <w:rPr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AA75F6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75F6"/>
    <w:rPr>
      <w:szCs w:val="20"/>
    </w:rPr>
  </w:style>
  <w:style w:type="table" w:styleId="TableauGrille1Clair">
    <w:name w:val="Grid Table 1 Light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AcronymeHTML">
    <w:name w:val="HTML Acronym"/>
    <w:basedOn w:val="Policepardfaut"/>
    <w:uiPriority w:val="99"/>
    <w:semiHidden/>
    <w:unhideWhenUsed/>
    <w:rsid w:val="00AA75F6"/>
  </w:style>
  <w:style w:type="paragraph" w:styleId="AdresseHTML">
    <w:name w:val="HTML Address"/>
    <w:basedOn w:val="Normal"/>
    <w:link w:val="AdresseHTMLC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A75F6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AA75F6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AA75F6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75F6"/>
    <w:rPr>
      <w:rFonts w:ascii="Consolas" w:hAnsi="Consolas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AA75F6"/>
    <w:rPr>
      <w:i/>
      <w:iCs/>
    </w:rPr>
  </w:style>
  <w:style w:type="character" w:styleId="Lienhypertexte">
    <w:name w:val="Hyperlink"/>
    <w:basedOn w:val="Policepardfaut"/>
    <w:uiPriority w:val="99"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3D03E5"/>
    <w:rPr>
      <w:i/>
      <w:iCs/>
      <w:color w:val="D01818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Grilleclaire">
    <w:name w:val="Light Grid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AA75F6"/>
  </w:style>
  <w:style w:type="paragraph" w:styleId="Liste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epuces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A75F6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AA75F6"/>
    <w:pPr>
      <w:spacing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AA75F6"/>
  </w:style>
  <w:style w:type="character" w:styleId="Numrodepage">
    <w:name w:val="page number"/>
    <w:basedOn w:val="Policepardfaut"/>
    <w:uiPriority w:val="99"/>
    <w:semiHidden/>
    <w:unhideWhenUsed/>
    <w:rsid w:val="00AA75F6"/>
  </w:style>
  <w:style w:type="table" w:styleId="Tableausimple1">
    <w:name w:val="Plain Table 1"/>
    <w:basedOn w:val="Tableau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AA75F6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AA75F6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A75F6"/>
  </w:style>
  <w:style w:type="character" w:customStyle="1" w:styleId="SalutationsCar">
    <w:name w:val="Salutations Car"/>
    <w:basedOn w:val="Policepardfaut"/>
    <w:link w:val="Salutations"/>
    <w:uiPriority w:val="99"/>
    <w:semiHidden/>
    <w:rsid w:val="00AA75F6"/>
  </w:style>
  <w:style w:type="paragraph" w:styleId="Signature">
    <w:name w:val="Signature"/>
    <w:basedOn w:val="Normal"/>
    <w:link w:val="Signature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AA75F6"/>
  </w:style>
  <w:style w:type="character" w:styleId="lev">
    <w:name w:val="Strong"/>
    <w:basedOn w:val="Policepardfaut"/>
    <w:uiPriority w:val="22"/>
    <w:semiHidden/>
    <w:unhideWhenUsed/>
    <w:qFormat/>
    <w:rsid w:val="00AA75F6"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AA75F6"/>
  </w:style>
  <w:style w:type="table" w:styleId="Tableauprofessionnel">
    <w:name w:val="Table Professional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Mentionnonrsolue">
    <w:name w:val="Unresolved Mention"/>
    <w:basedOn w:val="Policepardfaut"/>
    <w:uiPriority w:val="99"/>
    <w:semiHidden/>
    <w:unhideWhenUsed/>
    <w:rsid w:val="00002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ylverstone.github.io/Sylver_Portfolio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lvi\AppData\Roaming\Microsoft\Templates\CV%20soign&#233;,%20con&#231;u%20pa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CCB81E933D5418C947007B9F52604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E79C34-C027-4721-ADC8-F9F1901766D4}"/>
      </w:docPartPr>
      <w:docPartBody>
        <w:p w:rsidR="000D1528" w:rsidRDefault="000D1528">
          <w:pPr>
            <w:pStyle w:val="0CCB81E933D5418C947007B9F5260495"/>
          </w:pPr>
          <w:r w:rsidRPr="002C476A">
            <w:rPr>
              <w:lang w:bidi="fr-FR"/>
            </w:rPr>
            <w:t>Compétences</w:t>
          </w:r>
        </w:p>
      </w:docPartBody>
    </w:docPart>
    <w:docPart>
      <w:docPartPr>
        <w:name w:val="1EE355A93E3346E2ACC7E3125E409F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B98F06-B320-40E2-9454-3508C5CC0F25}"/>
      </w:docPartPr>
      <w:docPartBody>
        <w:p w:rsidR="000D1528" w:rsidRDefault="000D1528">
          <w:pPr>
            <w:pStyle w:val="1EE355A93E3346E2ACC7E3125E409F03"/>
          </w:pPr>
          <w:r w:rsidRPr="002C476A">
            <w:rPr>
              <w:lang w:bidi="fr-FR"/>
            </w:rPr>
            <w:t>Votre nom</w:t>
          </w:r>
        </w:p>
      </w:docPartBody>
    </w:docPart>
    <w:docPart>
      <w:docPartPr>
        <w:name w:val="381F899E1DBD4E67BD0D9F04C3EFF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CFDE4E-772B-4E24-8665-85F768D02D95}"/>
      </w:docPartPr>
      <w:docPartBody>
        <w:p w:rsidR="000D1528" w:rsidRDefault="000D1528">
          <w:pPr>
            <w:pStyle w:val="381F899E1DBD4E67BD0D9F04C3EFFBE4"/>
          </w:pPr>
          <w:r w:rsidRPr="002C476A">
            <w:rPr>
              <w:lang w:bidi="fr-FR"/>
            </w:rPr>
            <w:t>Profession ou secteur d’activité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28"/>
    <w:rsid w:val="000D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CB8F5B737A24837A688277A044FF88B">
    <w:name w:val="CCB8F5B737A24837A688277A044FF88B"/>
  </w:style>
  <w:style w:type="paragraph" w:customStyle="1" w:styleId="6621951BF5A84224895A6F09420F751E">
    <w:name w:val="6621951BF5A84224895A6F09420F751E"/>
  </w:style>
  <w:style w:type="paragraph" w:customStyle="1" w:styleId="5D1013D6333C4889A89E12F802DFE2BD">
    <w:name w:val="5D1013D6333C4889A89E12F802DFE2BD"/>
  </w:style>
  <w:style w:type="paragraph" w:customStyle="1" w:styleId="0CCB81E933D5418C947007B9F5260495">
    <w:name w:val="0CCB81E933D5418C947007B9F5260495"/>
  </w:style>
  <w:style w:type="paragraph" w:customStyle="1" w:styleId="E347E04CA2184AAEAE4F1B99559A6FB6">
    <w:name w:val="E347E04CA2184AAEAE4F1B99559A6FB6"/>
  </w:style>
  <w:style w:type="paragraph" w:customStyle="1" w:styleId="1EE355A93E3346E2ACC7E3125E409F03">
    <w:name w:val="1EE355A93E3346E2ACC7E3125E409F03"/>
  </w:style>
  <w:style w:type="paragraph" w:customStyle="1" w:styleId="381F899E1DBD4E67BD0D9F04C3EFFBE4">
    <w:name w:val="381F899E1DBD4E67BD0D9F04C3EFFBE4"/>
  </w:style>
  <w:style w:type="paragraph" w:customStyle="1" w:styleId="9EFCEC33041B4B1DBC1DE125E40B825D">
    <w:name w:val="9EFCEC33041B4B1DBC1DE125E40B825D"/>
  </w:style>
  <w:style w:type="paragraph" w:customStyle="1" w:styleId="79CBADE19C4C443DA7784A000E3AB4FA">
    <w:name w:val="79CBADE19C4C443DA7784A000E3AB4FA"/>
  </w:style>
  <w:style w:type="paragraph" w:customStyle="1" w:styleId="154CFEBFA46B4650B0C52DCA9D046AEB">
    <w:name w:val="154CFEBFA46B4650B0C52DCA9D046AEB"/>
  </w:style>
  <w:style w:type="paragraph" w:customStyle="1" w:styleId="0A2DF7ADEE58497291C5C0D0358184CD">
    <w:name w:val="0A2DF7ADEE58497291C5C0D0358184CD"/>
  </w:style>
  <w:style w:type="paragraph" w:customStyle="1" w:styleId="5603571D031D431BAD3484309592A852">
    <w:name w:val="5603571D031D431BAD3484309592A852"/>
  </w:style>
  <w:style w:type="paragraph" w:customStyle="1" w:styleId="F3DC3FD3E86245389374BADA29325B60">
    <w:name w:val="F3DC3FD3E86245389374BADA29325B60"/>
  </w:style>
  <w:style w:type="paragraph" w:customStyle="1" w:styleId="7382AC1ABA47414494D80C2B8B704CCC">
    <w:name w:val="7382AC1ABA47414494D80C2B8B704CCC"/>
  </w:style>
  <w:style w:type="paragraph" w:customStyle="1" w:styleId="3CC5F6D2FFBF40F686B7C8F1365C6717">
    <w:name w:val="3CC5F6D2FFBF40F686B7C8F1365C6717"/>
  </w:style>
  <w:style w:type="paragraph" w:customStyle="1" w:styleId="46BEFF6C1AA74566A3B4929E17D0B63B">
    <w:name w:val="46BEFF6C1AA74566A3B4929E17D0B63B"/>
  </w:style>
  <w:style w:type="paragraph" w:customStyle="1" w:styleId="7AB5CFFB7B794A28BF3864B3FE90BC1E">
    <w:name w:val="7AB5CFFB7B794A28BF3864B3FE90BC1E"/>
  </w:style>
  <w:style w:type="paragraph" w:customStyle="1" w:styleId="15428246D96A4AFC9EBEB190C8296CBD">
    <w:name w:val="15428246D96A4AFC9EBEB190C8296CBD"/>
  </w:style>
  <w:style w:type="paragraph" w:customStyle="1" w:styleId="D32BA7D48DC048AA950EF362927E379C">
    <w:name w:val="D32BA7D48DC048AA950EF362927E379C"/>
  </w:style>
  <w:style w:type="paragraph" w:customStyle="1" w:styleId="0E6322FD21A44244A8D5652A7103A3A9">
    <w:name w:val="0E6322FD21A44244A8D5652A7103A3A9"/>
  </w:style>
  <w:style w:type="paragraph" w:customStyle="1" w:styleId="BBE23DA426584B00919DE55DF0F07990">
    <w:name w:val="BBE23DA426584B00919DE55DF0F07990"/>
  </w:style>
  <w:style w:type="paragraph" w:customStyle="1" w:styleId="E11F9CBBA26E4555B3879D2B5641A042">
    <w:name w:val="E11F9CBBA26E4555B3879D2B5641A042"/>
  </w:style>
  <w:style w:type="paragraph" w:customStyle="1" w:styleId="85E99E350FB149829F9F349F5CE2FD03">
    <w:name w:val="85E99E350FB149829F9F349F5CE2FD03"/>
  </w:style>
  <w:style w:type="paragraph" w:customStyle="1" w:styleId="DB6988844A094CA6A716CB21CE65869B">
    <w:name w:val="DB6988844A094CA6A716CB21CE65869B"/>
  </w:style>
  <w:style w:type="paragraph" w:customStyle="1" w:styleId="6F512526128841DC8206B62934DEEA00">
    <w:name w:val="6F512526128841DC8206B62934DEEA00"/>
  </w:style>
  <w:style w:type="paragraph" w:customStyle="1" w:styleId="493FC587C1614ACAAD87537A421A7F94">
    <w:name w:val="493FC587C1614ACAAD87537A421A7F94"/>
  </w:style>
  <w:style w:type="paragraph" w:customStyle="1" w:styleId="5989E6E3EC1D493586D5036CDB0CE182">
    <w:name w:val="5989E6E3EC1D493586D5036CDB0CE182"/>
  </w:style>
  <w:style w:type="paragraph" w:customStyle="1" w:styleId="AC4DDCA5D0434AAABEF9B94597670E1C">
    <w:name w:val="AC4DDCA5D0434AAABEF9B94597670E1C"/>
  </w:style>
  <w:style w:type="paragraph" w:customStyle="1" w:styleId="797C666572BA4C93BAF517A59549E58D">
    <w:name w:val="797C666572BA4C93BAF517A59549E58D"/>
  </w:style>
  <w:style w:type="paragraph" w:customStyle="1" w:styleId="E3504778A2484EC0BA67E86CD70EF553">
    <w:name w:val="E3504778A2484EC0BA67E86CD70EF553"/>
  </w:style>
  <w:style w:type="paragraph" w:customStyle="1" w:styleId="9CAAEF2561CB4CB98687598CBCC8521E">
    <w:name w:val="9CAAEF2561CB4CB98687598CBCC8521E"/>
    <w:rsid w:val="000D15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D0D78B6-6A44-4858-B97F-5E1F2ADAD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soigné, conçu par MOO</Template>
  <TotalTime>0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Developpeur de jeux vidéo en alternance</dc:subject>
  <dc:creator/>
  <cp:keywords/>
  <dc:description>Portfolio : 6755</dc:description>
  <cp:lastModifiedBy/>
  <cp:revision>1</cp:revision>
  <dcterms:created xsi:type="dcterms:W3CDTF">2024-01-05T20:24:00Z</dcterms:created>
  <dcterms:modified xsi:type="dcterms:W3CDTF">2024-01-05T20:24:00Z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